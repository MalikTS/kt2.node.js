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8D9F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Цель</w:t>
      </w:r>
    </w:p>
    <w:p w14:paraId="7B32E5C6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t>Разработать полнофункциональное бэкенд-приложение (REST API) для управления каталогом сущностей с поддержкой CRUD операций и загрузкой изображений.</w:t>
      </w:r>
    </w:p>
    <w:p w14:paraId="6AA5D50A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Технологический стек</w:t>
      </w:r>
    </w:p>
    <w:p w14:paraId="76EAC110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proofErr w:type="spellStart"/>
      <w:r w:rsidRPr="00976C1C">
        <w:rPr>
          <w:b/>
          <w:bCs/>
        </w:rPr>
        <w:t>Runtime</w:t>
      </w:r>
      <w:proofErr w:type="spellEnd"/>
      <w:r w:rsidRPr="00976C1C">
        <w:rPr>
          <w:b/>
          <w:bCs/>
        </w:rPr>
        <w:t>:</w:t>
      </w:r>
      <w:r w:rsidRPr="00976C1C">
        <w:t> Node.js</w:t>
      </w:r>
    </w:p>
    <w:p w14:paraId="26FD7A40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Фреймворк:</w:t>
      </w:r>
      <w:r w:rsidRPr="00976C1C">
        <w:t> Express.js</w:t>
      </w:r>
    </w:p>
    <w:p w14:paraId="6547B167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База данных:</w:t>
      </w:r>
      <w:r w:rsidRPr="00976C1C">
        <w:t> </w:t>
      </w:r>
      <w:proofErr w:type="spellStart"/>
      <w:r w:rsidRPr="00976C1C">
        <w:t>MongoDB</w:t>
      </w:r>
      <w:proofErr w:type="spellEnd"/>
    </w:p>
    <w:p w14:paraId="0A6DB98D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ODM:</w:t>
      </w:r>
      <w:r w:rsidRPr="00976C1C">
        <w:t> </w:t>
      </w:r>
      <w:proofErr w:type="spellStart"/>
      <w:r w:rsidRPr="00976C1C">
        <w:t>Mongoose</w:t>
      </w:r>
      <w:proofErr w:type="spellEnd"/>
    </w:p>
    <w:p w14:paraId="2E7416BD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Загрузка файлов:</w:t>
      </w:r>
      <w:r w:rsidRPr="00976C1C">
        <w:t> </w:t>
      </w:r>
      <w:proofErr w:type="spellStart"/>
      <w:r w:rsidRPr="00976C1C">
        <w:t>Multer</w:t>
      </w:r>
      <w:proofErr w:type="spellEnd"/>
    </w:p>
    <w:p w14:paraId="36991333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Валидация:</w:t>
      </w:r>
      <w:r w:rsidRPr="00976C1C">
        <w:t> </w:t>
      </w:r>
      <w:proofErr w:type="spellStart"/>
      <w:r w:rsidRPr="00976C1C">
        <w:t>Joi</w:t>
      </w:r>
      <w:proofErr w:type="spellEnd"/>
      <w:r w:rsidRPr="00976C1C">
        <w:t xml:space="preserve"> или </w:t>
      </w:r>
      <w:proofErr w:type="spellStart"/>
      <w:r w:rsidRPr="00976C1C">
        <w:t>express-validator</w:t>
      </w:r>
      <w:proofErr w:type="spellEnd"/>
    </w:p>
    <w:p w14:paraId="29824A65" w14:textId="77777777" w:rsidR="00976C1C" w:rsidRPr="00976C1C" w:rsidRDefault="00976C1C" w:rsidP="00976C1C">
      <w:pPr>
        <w:numPr>
          <w:ilvl w:val="0"/>
          <w:numId w:val="1"/>
        </w:numPr>
        <w:spacing w:after="0"/>
        <w:jc w:val="both"/>
      </w:pPr>
      <w:r w:rsidRPr="00976C1C">
        <w:rPr>
          <w:b/>
          <w:bCs/>
        </w:rPr>
        <w:t>Аутентификация (опционально):</w:t>
      </w:r>
      <w:r w:rsidRPr="00976C1C">
        <w:t> JWT</w:t>
      </w:r>
    </w:p>
    <w:p w14:paraId="066CC762" w14:textId="77777777" w:rsidR="00976C1C" w:rsidRPr="00976C1C" w:rsidRDefault="00000000" w:rsidP="00976C1C">
      <w:pPr>
        <w:spacing w:after="0"/>
        <w:ind w:firstLine="709"/>
        <w:jc w:val="both"/>
      </w:pPr>
      <w:r>
        <w:pict w14:anchorId="4E4B3E8A">
          <v:rect id="_x0000_i1025" style="width:0;height:.75pt" o:hralign="center" o:hrstd="t" o:hrnoshade="t" o:hr="t" fillcolor="#0f1115" stroked="f"/>
        </w:pict>
      </w:r>
    </w:p>
    <w:p w14:paraId="1629A10B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Базовый уровень (Обязательный минимум)</w:t>
      </w:r>
    </w:p>
    <w:p w14:paraId="5613DD70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Задание: «Каталог товаров для интернет-магазина»</w:t>
      </w:r>
    </w:p>
    <w:p w14:paraId="5323059A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Часть 1: Настройка проекта и модели</w:t>
      </w:r>
    </w:p>
    <w:p w14:paraId="019ABEB7" w14:textId="77777777" w:rsidR="00976C1C" w:rsidRPr="00976C1C" w:rsidRDefault="00976C1C" w:rsidP="00976C1C">
      <w:pPr>
        <w:numPr>
          <w:ilvl w:val="0"/>
          <w:numId w:val="2"/>
        </w:numPr>
        <w:spacing w:after="0"/>
        <w:jc w:val="both"/>
      </w:pPr>
      <w:r w:rsidRPr="00976C1C">
        <w:t>Создайте новый Express-проект</w:t>
      </w:r>
    </w:p>
    <w:p w14:paraId="289316D3" w14:textId="77777777" w:rsidR="00976C1C" w:rsidRPr="00976C1C" w:rsidRDefault="00976C1C" w:rsidP="00976C1C">
      <w:pPr>
        <w:numPr>
          <w:ilvl w:val="0"/>
          <w:numId w:val="2"/>
        </w:numPr>
        <w:spacing w:after="0"/>
        <w:jc w:val="both"/>
      </w:pPr>
      <w:r w:rsidRPr="00976C1C">
        <w:t xml:space="preserve">Подключите </w:t>
      </w:r>
      <w:proofErr w:type="spellStart"/>
      <w:r w:rsidRPr="00976C1C">
        <w:t>MongoDB</w:t>
      </w:r>
      <w:proofErr w:type="spellEnd"/>
      <w:r w:rsidRPr="00976C1C">
        <w:t xml:space="preserve"> с использованием </w:t>
      </w:r>
      <w:proofErr w:type="spellStart"/>
      <w:r w:rsidRPr="00976C1C">
        <w:t>Mongoose</w:t>
      </w:r>
      <w:proofErr w:type="spellEnd"/>
    </w:p>
    <w:p w14:paraId="2DDF53CD" w14:textId="77777777" w:rsidR="00976C1C" w:rsidRPr="00976C1C" w:rsidRDefault="00976C1C" w:rsidP="00976C1C">
      <w:pPr>
        <w:numPr>
          <w:ilvl w:val="0"/>
          <w:numId w:val="2"/>
        </w:numPr>
        <w:spacing w:after="0"/>
        <w:jc w:val="both"/>
      </w:pPr>
      <w:r w:rsidRPr="00976C1C">
        <w:t>Создайте модель Product со следующими полями:</w:t>
      </w:r>
    </w:p>
    <w:p w14:paraId="6B9EB8D3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proofErr w:type="spellStart"/>
      <w:r w:rsidRPr="00976C1C">
        <w:rPr>
          <w:lang w:val="en-US"/>
        </w:rPr>
        <w:t>javascript</w:t>
      </w:r>
      <w:proofErr w:type="spellEnd"/>
    </w:p>
    <w:p w14:paraId="43255493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>{</w:t>
      </w:r>
    </w:p>
    <w:p w14:paraId="0A2A6C70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 xml:space="preserve">  title: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>: String, required: true },</w:t>
      </w:r>
    </w:p>
    <w:p w14:paraId="188EC0C8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 xml:space="preserve">  description: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>: String },</w:t>
      </w:r>
    </w:p>
    <w:p w14:paraId="3786860F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 xml:space="preserve">  price: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>: Number, required: true, min: 0 },</w:t>
      </w:r>
    </w:p>
    <w:p w14:paraId="3ED1B947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 xml:space="preserve">  category: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>: String, required: true },</w:t>
      </w:r>
    </w:p>
    <w:p w14:paraId="0EBDABBE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rPr>
          <w:lang w:val="en-US"/>
        </w:rPr>
        <w:t xml:space="preserve">  </w:t>
      </w:r>
      <w:proofErr w:type="spellStart"/>
      <w:r w:rsidRPr="00976C1C">
        <w:rPr>
          <w:lang w:val="en-US"/>
        </w:rPr>
        <w:t>inStock</w:t>
      </w:r>
      <w:proofErr w:type="spellEnd"/>
      <w:r w:rsidRPr="00976C1C">
        <w:rPr>
          <w:lang w:val="en-US"/>
        </w:rPr>
        <w:t xml:space="preserve">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>: Boolean, default: true },</w:t>
      </w:r>
    </w:p>
    <w:p w14:paraId="1D724E6C" w14:textId="2C4F55C1" w:rsidR="00976C1C" w:rsidRPr="00976C1C" w:rsidRDefault="00976C1C" w:rsidP="00976C1C">
      <w:pPr>
        <w:spacing w:after="0"/>
        <w:ind w:firstLine="709"/>
        <w:jc w:val="both"/>
      </w:pPr>
      <w:r w:rsidRPr="001E0FC8">
        <w:rPr>
          <w:lang w:val="en-US"/>
        </w:rPr>
        <w:t xml:space="preserve">  </w:t>
      </w:r>
      <w:proofErr w:type="spellStart"/>
      <w:r w:rsidRPr="00976C1C">
        <w:t>imageUrl</w:t>
      </w:r>
      <w:proofErr w:type="spellEnd"/>
      <w:r w:rsidRPr="00976C1C">
        <w:t xml:space="preserve">: </w:t>
      </w:r>
      <w:proofErr w:type="gramStart"/>
      <w:r w:rsidRPr="00976C1C">
        <w:t xml:space="preserve">{ </w:t>
      </w:r>
      <w:proofErr w:type="spellStart"/>
      <w:r w:rsidRPr="00976C1C">
        <w:t>type</w:t>
      </w:r>
      <w:proofErr w:type="spellEnd"/>
      <w:proofErr w:type="gramEnd"/>
      <w:r w:rsidRPr="00976C1C">
        <w:t xml:space="preserve">: </w:t>
      </w:r>
      <w:proofErr w:type="spellStart"/>
      <w:r w:rsidRPr="00976C1C">
        <w:t>String</w:t>
      </w:r>
      <w:proofErr w:type="spellEnd"/>
      <w:r w:rsidRPr="00976C1C">
        <w:t xml:space="preserve"> },    </w:t>
      </w:r>
      <w:r w:rsidRPr="00976C1C">
        <w:rPr>
          <w:i/>
          <w:iCs/>
        </w:rPr>
        <w:t>// Будет хранить путь/URL к изображению</w:t>
      </w:r>
    </w:p>
    <w:p w14:paraId="45375A21" w14:textId="77777777" w:rsidR="00976C1C" w:rsidRPr="00976C1C" w:rsidRDefault="00976C1C" w:rsidP="00976C1C">
      <w:pPr>
        <w:spacing w:after="0"/>
        <w:ind w:firstLine="709"/>
        <w:jc w:val="both"/>
        <w:rPr>
          <w:lang w:val="en-US"/>
        </w:rPr>
      </w:pPr>
      <w:r w:rsidRPr="00976C1C">
        <w:t xml:space="preserve">  </w:t>
      </w:r>
      <w:proofErr w:type="spellStart"/>
      <w:r w:rsidRPr="00976C1C">
        <w:rPr>
          <w:lang w:val="en-US"/>
        </w:rPr>
        <w:t>createdAt</w:t>
      </w:r>
      <w:proofErr w:type="spellEnd"/>
      <w:r w:rsidRPr="00976C1C">
        <w:rPr>
          <w:lang w:val="en-US"/>
        </w:rPr>
        <w:t xml:space="preserve">: </w:t>
      </w:r>
      <w:proofErr w:type="gramStart"/>
      <w:r w:rsidRPr="00976C1C">
        <w:rPr>
          <w:lang w:val="en-US"/>
        </w:rPr>
        <w:t>{ type</w:t>
      </w:r>
      <w:proofErr w:type="gramEnd"/>
      <w:r w:rsidRPr="00976C1C">
        <w:rPr>
          <w:lang w:val="en-US"/>
        </w:rPr>
        <w:t xml:space="preserve">: Date, default: </w:t>
      </w:r>
      <w:proofErr w:type="spellStart"/>
      <w:r w:rsidRPr="00976C1C">
        <w:rPr>
          <w:lang w:val="en-US"/>
        </w:rPr>
        <w:t>Date.now</w:t>
      </w:r>
      <w:proofErr w:type="spellEnd"/>
      <w:r w:rsidRPr="00976C1C">
        <w:rPr>
          <w:lang w:val="en-US"/>
        </w:rPr>
        <w:t xml:space="preserve"> }</w:t>
      </w:r>
    </w:p>
    <w:p w14:paraId="7789761B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t>}</w:t>
      </w:r>
    </w:p>
    <w:p w14:paraId="6F84ED01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Часть 2: Настройка загрузки файлов</w:t>
      </w:r>
    </w:p>
    <w:p w14:paraId="598541AA" w14:textId="77777777" w:rsidR="00976C1C" w:rsidRPr="00976C1C" w:rsidRDefault="00976C1C" w:rsidP="00976C1C">
      <w:pPr>
        <w:numPr>
          <w:ilvl w:val="0"/>
          <w:numId w:val="3"/>
        </w:numPr>
        <w:spacing w:after="0"/>
        <w:jc w:val="both"/>
      </w:pPr>
      <w:r w:rsidRPr="00976C1C">
        <w:t>Установите и настройте </w:t>
      </w:r>
      <w:proofErr w:type="spellStart"/>
      <w:r w:rsidRPr="00976C1C">
        <w:t>multer</w:t>
      </w:r>
      <w:proofErr w:type="spellEnd"/>
    </w:p>
    <w:p w14:paraId="6834EBCD" w14:textId="77777777" w:rsidR="00976C1C" w:rsidRPr="00976C1C" w:rsidRDefault="00976C1C" w:rsidP="00976C1C">
      <w:pPr>
        <w:numPr>
          <w:ilvl w:val="0"/>
          <w:numId w:val="3"/>
        </w:numPr>
        <w:spacing w:after="0"/>
        <w:jc w:val="both"/>
      </w:pPr>
      <w:r w:rsidRPr="00976C1C">
        <w:t xml:space="preserve">Создайте </w:t>
      </w:r>
      <w:proofErr w:type="spellStart"/>
      <w:r w:rsidRPr="00976C1C">
        <w:t>middleware</w:t>
      </w:r>
      <w:proofErr w:type="spellEnd"/>
      <w:r w:rsidRPr="00976C1C">
        <w:t xml:space="preserve"> для загрузки изображений:</w:t>
      </w:r>
    </w:p>
    <w:p w14:paraId="5146F788" w14:textId="77777777" w:rsidR="00976C1C" w:rsidRPr="00976C1C" w:rsidRDefault="00976C1C" w:rsidP="00976C1C">
      <w:pPr>
        <w:numPr>
          <w:ilvl w:val="1"/>
          <w:numId w:val="3"/>
        </w:numPr>
        <w:spacing w:after="0"/>
        <w:jc w:val="both"/>
      </w:pPr>
      <w:r w:rsidRPr="00976C1C">
        <w:t xml:space="preserve">Поддерживаемые форматы: JPG, PNG, </w:t>
      </w:r>
      <w:proofErr w:type="spellStart"/>
      <w:r w:rsidRPr="00976C1C">
        <w:t>WebP</w:t>
      </w:r>
      <w:proofErr w:type="spellEnd"/>
    </w:p>
    <w:p w14:paraId="2A92F100" w14:textId="77777777" w:rsidR="00976C1C" w:rsidRPr="00976C1C" w:rsidRDefault="00976C1C" w:rsidP="00976C1C">
      <w:pPr>
        <w:numPr>
          <w:ilvl w:val="1"/>
          <w:numId w:val="3"/>
        </w:numPr>
        <w:spacing w:after="0"/>
        <w:jc w:val="both"/>
      </w:pPr>
      <w:r w:rsidRPr="00976C1C">
        <w:t>Максимальный размер: 5MB</w:t>
      </w:r>
    </w:p>
    <w:p w14:paraId="6234699C" w14:textId="77777777" w:rsidR="00976C1C" w:rsidRPr="00976C1C" w:rsidRDefault="00976C1C" w:rsidP="00976C1C">
      <w:pPr>
        <w:numPr>
          <w:ilvl w:val="1"/>
          <w:numId w:val="3"/>
        </w:numPr>
        <w:spacing w:after="0"/>
        <w:jc w:val="both"/>
      </w:pPr>
      <w:r w:rsidRPr="00976C1C">
        <w:t>Сохранение в папку </w:t>
      </w:r>
      <w:proofErr w:type="spellStart"/>
      <w:r w:rsidRPr="00976C1C">
        <w:t>uploads</w:t>
      </w:r>
      <w:proofErr w:type="spellEnd"/>
      <w:r w:rsidRPr="00976C1C">
        <w:t>/ с уникальным именем файла</w:t>
      </w:r>
    </w:p>
    <w:p w14:paraId="0FC472FF" w14:textId="77777777" w:rsidR="00976C1C" w:rsidRPr="00976C1C" w:rsidRDefault="00976C1C" w:rsidP="00976C1C">
      <w:pPr>
        <w:numPr>
          <w:ilvl w:val="1"/>
          <w:numId w:val="3"/>
        </w:numPr>
        <w:spacing w:after="0"/>
        <w:jc w:val="both"/>
      </w:pPr>
      <w:r w:rsidRPr="00976C1C">
        <w:t>Генерация имени файла: </w:t>
      </w:r>
      <w:proofErr w:type="spellStart"/>
      <w:r w:rsidRPr="00976C1C">
        <w:t>timestamp-originalname</w:t>
      </w:r>
      <w:proofErr w:type="spellEnd"/>
    </w:p>
    <w:p w14:paraId="7E7C54A2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 xml:space="preserve">Часть 3: Реализация CRUD </w:t>
      </w:r>
      <w:proofErr w:type="spellStart"/>
      <w:r w:rsidRPr="00976C1C">
        <w:rPr>
          <w:b/>
          <w:bCs/>
        </w:rPr>
        <w:t>эндпоинтов</w:t>
      </w:r>
      <w:proofErr w:type="spellEnd"/>
    </w:p>
    <w:p w14:paraId="02C7CD4E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 xml:space="preserve">Требуемые </w:t>
      </w:r>
      <w:proofErr w:type="spellStart"/>
      <w:r w:rsidRPr="00976C1C">
        <w:rPr>
          <w:b/>
          <w:bCs/>
        </w:rPr>
        <w:t>роуты</w:t>
      </w:r>
      <w:proofErr w:type="spellEnd"/>
      <w:r w:rsidRPr="00976C1C">
        <w:rPr>
          <w:b/>
          <w:bCs/>
        </w:rPr>
        <w:t>:</w:t>
      </w:r>
    </w:p>
    <w:tbl>
      <w:tblPr>
        <w:tblW w:w="88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025"/>
        <w:gridCol w:w="3814"/>
      </w:tblGrid>
      <w:tr w:rsidR="00976C1C" w:rsidRPr="00976C1C" w14:paraId="4E7BBCB2" w14:textId="77777777" w:rsidTr="001E0FC8">
        <w:trPr>
          <w:trHeight w:val="5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E5F4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9976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proofErr w:type="spellStart"/>
            <w:r w:rsidRPr="00976C1C"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909D9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Описание</w:t>
            </w:r>
          </w:p>
        </w:tc>
      </w:tr>
      <w:tr w:rsidR="00976C1C" w:rsidRPr="00976C1C" w14:paraId="037AFF3D" w14:textId="77777777" w:rsidTr="001E0FC8">
        <w:trPr>
          <w:trHeight w:val="5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2E3F5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03268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/</w:t>
            </w:r>
            <w:proofErr w:type="spellStart"/>
            <w:r w:rsidRPr="00976C1C">
              <w:t>api</w:t>
            </w:r>
            <w:proofErr w:type="spellEnd"/>
            <w:r w:rsidRPr="00976C1C">
              <w:t>/</w:t>
            </w:r>
            <w:proofErr w:type="spellStart"/>
            <w:r w:rsidRPr="00976C1C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71C2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Создание товара с загрузкой изображения</w:t>
            </w:r>
          </w:p>
        </w:tc>
      </w:tr>
      <w:tr w:rsidR="00976C1C" w:rsidRPr="00976C1C" w14:paraId="684BE70D" w14:textId="77777777" w:rsidTr="001E0FC8">
        <w:trPr>
          <w:trHeight w:val="5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E7FE2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CC7D5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/</w:t>
            </w:r>
            <w:proofErr w:type="spellStart"/>
            <w:r w:rsidRPr="00976C1C">
              <w:t>api</w:t>
            </w:r>
            <w:proofErr w:type="spellEnd"/>
            <w:r w:rsidRPr="00976C1C">
              <w:t>/</w:t>
            </w:r>
            <w:proofErr w:type="spellStart"/>
            <w:r w:rsidRPr="00976C1C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B2233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Получение всех товаров (с пагинацией)</w:t>
            </w:r>
          </w:p>
        </w:tc>
      </w:tr>
      <w:tr w:rsidR="00976C1C" w:rsidRPr="00976C1C" w14:paraId="6832A9C3" w14:textId="77777777" w:rsidTr="001E0FC8">
        <w:trPr>
          <w:trHeight w:val="1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C679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E73F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/</w:t>
            </w:r>
            <w:proofErr w:type="spellStart"/>
            <w:r w:rsidRPr="00976C1C">
              <w:t>api</w:t>
            </w:r>
            <w:proofErr w:type="spellEnd"/>
            <w:r w:rsidRPr="00976C1C">
              <w:t>/</w:t>
            </w:r>
            <w:proofErr w:type="spellStart"/>
            <w:r w:rsidRPr="00976C1C">
              <w:t>products</w:t>
            </w:r>
            <w:proofErr w:type="spellEnd"/>
            <w:r w:rsidRPr="00976C1C">
              <w:t>/:</w:t>
            </w:r>
            <w:proofErr w:type="spellStart"/>
            <w:r w:rsidRPr="00976C1C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4D2D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Получение конкретного товара</w:t>
            </w:r>
          </w:p>
        </w:tc>
      </w:tr>
      <w:tr w:rsidR="00976C1C" w:rsidRPr="00976C1C" w14:paraId="461DF7C9" w14:textId="77777777" w:rsidTr="001E0FC8">
        <w:trPr>
          <w:trHeight w:val="11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85B0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A7B4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/</w:t>
            </w:r>
            <w:proofErr w:type="spellStart"/>
            <w:r w:rsidRPr="00976C1C">
              <w:t>api</w:t>
            </w:r>
            <w:proofErr w:type="spellEnd"/>
            <w:r w:rsidRPr="00976C1C">
              <w:t>/</w:t>
            </w:r>
            <w:proofErr w:type="spellStart"/>
            <w:r w:rsidRPr="00976C1C">
              <w:t>products</w:t>
            </w:r>
            <w:proofErr w:type="spellEnd"/>
            <w:r w:rsidRPr="00976C1C">
              <w:t>/:</w:t>
            </w:r>
            <w:proofErr w:type="spellStart"/>
            <w:r w:rsidRPr="00976C1C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E5420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Обновление товара (с возможностью обновления изображения)</w:t>
            </w:r>
          </w:p>
        </w:tc>
      </w:tr>
      <w:tr w:rsidR="00976C1C" w:rsidRPr="00976C1C" w14:paraId="69754434" w14:textId="77777777" w:rsidTr="001E0FC8">
        <w:trPr>
          <w:trHeight w:val="5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1A6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B8CC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/</w:t>
            </w:r>
            <w:proofErr w:type="spellStart"/>
            <w:r w:rsidRPr="00976C1C">
              <w:t>api</w:t>
            </w:r>
            <w:proofErr w:type="spellEnd"/>
            <w:r w:rsidRPr="00976C1C">
              <w:t>/</w:t>
            </w:r>
            <w:proofErr w:type="spellStart"/>
            <w:r w:rsidRPr="00976C1C">
              <w:t>products</w:t>
            </w:r>
            <w:proofErr w:type="spellEnd"/>
            <w:r w:rsidRPr="00976C1C">
              <w:t>/:</w:t>
            </w:r>
            <w:proofErr w:type="spellStart"/>
            <w:r w:rsidRPr="00976C1C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A4C7D" w14:textId="77777777" w:rsidR="00976C1C" w:rsidRPr="00976C1C" w:rsidRDefault="00976C1C" w:rsidP="00976C1C">
            <w:pPr>
              <w:spacing w:after="0"/>
              <w:ind w:firstLine="709"/>
              <w:jc w:val="both"/>
            </w:pPr>
            <w:r w:rsidRPr="00976C1C">
              <w:t>Удаление товара (и его изображения с диска)</w:t>
            </w:r>
          </w:p>
        </w:tc>
      </w:tr>
    </w:tbl>
    <w:p w14:paraId="52C67534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 xml:space="preserve">Требования к </w:t>
      </w:r>
      <w:proofErr w:type="spellStart"/>
      <w:r w:rsidRPr="00976C1C">
        <w:rPr>
          <w:b/>
          <w:bCs/>
        </w:rPr>
        <w:t>эндпоинтам</w:t>
      </w:r>
      <w:proofErr w:type="spellEnd"/>
      <w:r w:rsidRPr="00976C1C">
        <w:rPr>
          <w:b/>
          <w:bCs/>
        </w:rPr>
        <w:t>:</w:t>
      </w:r>
    </w:p>
    <w:p w14:paraId="228B1E77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>1. POST </w:t>
      </w:r>
      <w:r w:rsidRPr="00976C1C">
        <w:t>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</w:p>
    <w:p w14:paraId="4E1C7526" w14:textId="77777777" w:rsidR="00976C1C" w:rsidRPr="00976C1C" w:rsidRDefault="00976C1C" w:rsidP="00976C1C">
      <w:pPr>
        <w:numPr>
          <w:ilvl w:val="0"/>
          <w:numId w:val="4"/>
        </w:numPr>
        <w:spacing w:after="0"/>
        <w:jc w:val="both"/>
      </w:pPr>
      <w:r w:rsidRPr="00976C1C">
        <w:t>Принимает данные в формате </w:t>
      </w:r>
      <w:proofErr w:type="spellStart"/>
      <w:r w:rsidRPr="00976C1C">
        <w:t>multipart</w:t>
      </w:r>
      <w:proofErr w:type="spellEnd"/>
      <w:r w:rsidRPr="00976C1C">
        <w:t>/</w:t>
      </w:r>
      <w:proofErr w:type="spellStart"/>
      <w:r w:rsidRPr="00976C1C">
        <w:t>form-data</w:t>
      </w:r>
      <w:proofErr w:type="spellEnd"/>
    </w:p>
    <w:p w14:paraId="34C71C4E" w14:textId="77777777" w:rsidR="00976C1C" w:rsidRPr="00976C1C" w:rsidRDefault="00976C1C" w:rsidP="00976C1C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976C1C">
        <w:t>Обязательные</w:t>
      </w:r>
      <w:r w:rsidRPr="00976C1C">
        <w:rPr>
          <w:lang w:val="en-US"/>
        </w:rPr>
        <w:t xml:space="preserve"> </w:t>
      </w:r>
      <w:r w:rsidRPr="00976C1C">
        <w:t>поля</w:t>
      </w:r>
      <w:r w:rsidRPr="00976C1C">
        <w:rPr>
          <w:lang w:val="en-US"/>
        </w:rPr>
        <w:t>: title, price, category, image</w:t>
      </w:r>
    </w:p>
    <w:p w14:paraId="5595AC95" w14:textId="77777777" w:rsidR="00976C1C" w:rsidRPr="00976C1C" w:rsidRDefault="00976C1C" w:rsidP="00976C1C">
      <w:pPr>
        <w:numPr>
          <w:ilvl w:val="0"/>
          <w:numId w:val="4"/>
        </w:numPr>
        <w:spacing w:after="0"/>
        <w:jc w:val="both"/>
      </w:pPr>
      <w:r w:rsidRPr="00976C1C">
        <w:t>При успешном создании возвращает созданный товар с кодом 201</w:t>
      </w:r>
    </w:p>
    <w:p w14:paraId="6A0ABE92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>2. GET </w:t>
      </w:r>
      <w:r w:rsidRPr="00976C1C">
        <w:t>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</w:p>
    <w:p w14:paraId="393DDD34" w14:textId="77777777" w:rsidR="00976C1C" w:rsidRPr="00976C1C" w:rsidRDefault="00976C1C" w:rsidP="00976C1C">
      <w:pPr>
        <w:numPr>
          <w:ilvl w:val="0"/>
          <w:numId w:val="5"/>
        </w:numPr>
        <w:spacing w:after="0"/>
        <w:jc w:val="both"/>
      </w:pPr>
      <w:r w:rsidRPr="00976C1C">
        <w:t>Поддержка пагинации</w:t>
      </w:r>
      <w:proofErr w:type="gramStart"/>
      <w:r w:rsidRPr="00976C1C">
        <w:t>: ?</w:t>
      </w:r>
      <w:proofErr w:type="spellStart"/>
      <w:r w:rsidRPr="00976C1C">
        <w:t>page</w:t>
      </w:r>
      <w:proofErr w:type="spellEnd"/>
      <w:proofErr w:type="gramEnd"/>
      <w:r w:rsidRPr="00976C1C">
        <w:t>=1&amp;limit=10</w:t>
      </w:r>
    </w:p>
    <w:p w14:paraId="155BD887" w14:textId="77777777" w:rsidR="00976C1C" w:rsidRPr="00976C1C" w:rsidRDefault="00976C1C" w:rsidP="00976C1C">
      <w:pPr>
        <w:numPr>
          <w:ilvl w:val="0"/>
          <w:numId w:val="5"/>
        </w:numPr>
        <w:spacing w:after="0"/>
        <w:jc w:val="both"/>
      </w:pPr>
      <w:r w:rsidRPr="00976C1C">
        <w:t>Поддержка фильтрации по категории</w:t>
      </w:r>
      <w:proofErr w:type="gramStart"/>
      <w:r w:rsidRPr="00976C1C">
        <w:t>: ?</w:t>
      </w:r>
      <w:proofErr w:type="spellStart"/>
      <w:r w:rsidRPr="00976C1C">
        <w:t>category</w:t>
      </w:r>
      <w:proofErr w:type="spellEnd"/>
      <w:proofErr w:type="gramEnd"/>
      <w:r w:rsidRPr="00976C1C">
        <w:t>=</w:t>
      </w:r>
      <w:proofErr w:type="spellStart"/>
      <w:r w:rsidRPr="00976C1C">
        <w:t>electronics</w:t>
      </w:r>
      <w:proofErr w:type="spellEnd"/>
    </w:p>
    <w:p w14:paraId="7F8E7533" w14:textId="77777777" w:rsidR="00976C1C" w:rsidRPr="00976C1C" w:rsidRDefault="00976C1C" w:rsidP="00976C1C">
      <w:pPr>
        <w:numPr>
          <w:ilvl w:val="0"/>
          <w:numId w:val="5"/>
        </w:numPr>
        <w:spacing w:after="0"/>
        <w:jc w:val="both"/>
      </w:pPr>
      <w:r w:rsidRPr="00976C1C">
        <w:t>Поддержка сортировки</w:t>
      </w:r>
      <w:proofErr w:type="gramStart"/>
      <w:r w:rsidRPr="00976C1C">
        <w:t>: ?</w:t>
      </w:r>
      <w:proofErr w:type="spellStart"/>
      <w:r w:rsidRPr="00976C1C">
        <w:t>sortBy</w:t>
      </w:r>
      <w:proofErr w:type="spellEnd"/>
      <w:proofErr w:type="gramEnd"/>
      <w:r w:rsidRPr="00976C1C">
        <w:t>=</w:t>
      </w:r>
      <w:proofErr w:type="spellStart"/>
      <w:r w:rsidRPr="00976C1C">
        <w:t>price&amp;order</w:t>
      </w:r>
      <w:proofErr w:type="spellEnd"/>
      <w:r w:rsidRPr="00976C1C">
        <w:t>=</w:t>
      </w:r>
      <w:proofErr w:type="spellStart"/>
      <w:r w:rsidRPr="00976C1C">
        <w:t>desc</w:t>
      </w:r>
      <w:proofErr w:type="spellEnd"/>
    </w:p>
    <w:p w14:paraId="173334A5" w14:textId="77777777" w:rsidR="00976C1C" w:rsidRPr="00976C1C" w:rsidRDefault="00976C1C" w:rsidP="00976C1C">
      <w:pPr>
        <w:numPr>
          <w:ilvl w:val="0"/>
          <w:numId w:val="5"/>
        </w:numPr>
        <w:spacing w:after="0"/>
        <w:jc w:val="both"/>
      </w:pPr>
      <w:r w:rsidRPr="00976C1C">
        <w:t>Возвращает массив товаров и метаданные пагинации</w:t>
      </w:r>
    </w:p>
    <w:p w14:paraId="22774F06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>3. GET </w:t>
      </w:r>
      <w:r w:rsidRPr="00976C1C">
        <w:t>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  <w:r w:rsidRPr="00976C1C">
        <w:t>/:</w:t>
      </w:r>
      <w:proofErr w:type="spellStart"/>
      <w:r w:rsidRPr="00976C1C">
        <w:t>id</w:t>
      </w:r>
      <w:proofErr w:type="spellEnd"/>
    </w:p>
    <w:p w14:paraId="561F4BAE" w14:textId="77777777" w:rsidR="00976C1C" w:rsidRPr="00976C1C" w:rsidRDefault="00976C1C" w:rsidP="00976C1C">
      <w:pPr>
        <w:numPr>
          <w:ilvl w:val="0"/>
          <w:numId w:val="6"/>
        </w:numPr>
        <w:spacing w:after="0"/>
        <w:jc w:val="both"/>
      </w:pPr>
      <w:r w:rsidRPr="00976C1C">
        <w:t xml:space="preserve">Валидация корректности </w:t>
      </w:r>
      <w:proofErr w:type="spellStart"/>
      <w:r w:rsidRPr="00976C1C">
        <w:t>ObjectId</w:t>
      </w:r>
      <w:proofErr w:type="spellEnd"/>
    </w:p>
    <w:p w14:paraId="09A73C63" w14:textId="77777777" w:rsidR="00976C1C" w:rsidRPr="00976C1C" w:rsidRDefault="00976C1C" w:rsidP="00976C1C">
      <w:pPr>
        <w:numPr>
          <w:ilvl w:val="0"/>
          <w:numId w:val="6"/>
        </w:numPr>
        <w:spacing w:after="0"/>
        <w:jc w:val="both"/>
      </w:pPr>
      <w:r w:rsidRPr="00976C1C">
        <w:t>При отсутствии товара возвращает 404</w:t>
      </w:r>
    </w:p>
    <w:p w14:paraId="6FC46433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>4. PUT </w:t>
      </w:r>
      <w:r w:rsidRPr="00976C1C">
        <w:t>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  <w:r w:rsidRPr="00976C1C">
        <w:t>/:</w:t>
      </w:r>
      <w:proofErr w:type="spellStart"/>
      <w:r w:rsidRPr="00976C1C">
        <w:t>id</w:t>
      </w:r>
      <w:proofErr w:type="spellEnd"/>
    </w:p>
    <w:p w14:paraId="5C44E83E" w14:textId="77777777" w:rsidR="00976C1C" w:rsidRPr="00976C1C" w:rsidRDefault="00976C1C" w:rsidP="00976C1C">
      <w:pPr>
        <w:numPr>
          <w:ilvl w:val="0"/>
          <w:numId w:val="7"/>
        </w:numPr>
        <w:spacing w:after="0"/>
        <w:jc w:val="both"/>
      </w:pPr>
      <w:r w:rsidRPr="00976C1C">
        <w:t>Поддерживает частичное обновление</w:t>
      </w:r>
    </w:p>
    <w:p w14:paraId="5A8E8C21" w14:textId="77777777" w:rsidR="00976C1C" w:rsidRPr="00976C1C" w:rsidRDefault="00976C1C" w:rsidP="00976C1C">
      <w:pPr>
        <w:numPr>
          <w:ilvl w:val="0"/>
          <w:numId w:val="7"/>
        </w:numPr>
        <w:spacing w:after="0"/>
        <w:jc w:val="both"/>
      </w:pPr>
      <w:r w:rsidRPr="00976C1C">
        <w:t>При загрузке нового изображения — старое удаляется с диска</w:t>
      </w:r>
    </w:p>
    <w:p w14:paraId="29A2C6A0" w14:textId="77777777" w:rsidR="00976C1C" w:rsidRPr="00976C1C" w:rsidRDefault="00976C1C" w:rsidP="00976C1C">
      <w:pPr>
        <w:numPr>
          <w:ilvl w:val="0"/>
          <w:numId w:val="7"/>
        </w:numPr>
        <w:spacing w:after="0"/>
        <w:jc w:val="both"/>
      </w:pPr>
      <w:r w:rsidRPr="00976C1C">
        <w:t>Возвращает обновленный товар</w:t>
      </w:r>
    </w:p>
    <w:p w14:paraId="64AAAC88" w14:textId="77777777" w:rsidR="00976C1C" w:rsidRPr="00976C1C" w:rsidRDefault="00976C1C" w:rsidP="00976C1C">
      <w:pPr>
        <w:spacing w:after="0"/>
        <w:ind w:firstLine="709"/>
        <w:jc w:val="both"/>
      </w:pPr>
      <w:r w:rsidRPr="00976C1C">
        <w:rPr>
          <w:b/>
          <w:bCs/>
        </w:rPr>
        <w:t>5. DELETE </w:t>
      </w:r>
      <w:r w:rsidRPr="00976C1C">
        <w:t>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  <w:r w:rsidRPr="00976C1C">
        <w:t>/:</w:t>
      </w:r>
      <w:proofErr w:type="spellStart"/>
      <w:r w:rsidRPr="00976C1C">
        <w:t>id</w:t>
      </w:r>
      <w:proofErr w:type="spellEnd"/>
    </w:p>
    <w:p w14:paraId="02A9D765" w14:textId="77777777" w:rsidR="00976C1C" w:rsidRPr="00976C1C" w:rsidRDefault="00976C1C" w:rsidP="00976C1C">
      <w:pPr>
        <w:numPr>
          <w:ilvl w:val="0"/>
          <w:numId w:val="8"/>
        </w:numPr>
        <w:spacing w:after="0"/>
        <w:jc w:val="both"/>
      </w:pPr>
      <w:r w:rsidRPr="00976C1C">
        <w:t>Удаляет товар из БД</w:t>
      </w:r>
    </w:p>
    <w:p w14:paraId="48B8E614" w14:textId="77777777" w:rsidR="00976C1C" w:rsidRPr="00976C1C" w:rsidRDefault="00976C1C" w:rsidP="00976C1C">
      <w:pPr>
        <w:numPr>
          <w:ilvl w:val="0"/>
          <w:numId w:val="8"/>
        </w:numPr>
        <w:spacing w:after="0"/>
        <w:jc w:val="both"/>
      </w:pPr>
      <w:r w:rsidRPr="00976C1C">
        <w:t>Удаляет связанное изображение с диска</w:t>
      </w:r>
    </w:p>
    <w:p w14:paraId="785F636F" w14:textId="77777777" w:rsidR="00976C1C" w:rsidRPr="00976C1C" w:rsidRDefault="00976C1C" w:rsidP="00976C1C">
      <w:pPr>
        <w:numPr>
          <w:ilvl w:val="0"/>
          <w:numId w:val="8"/>
        </w:numPr>
        <w:spacing w:after="0"/>
        <w:jc w:val="both"/>
      </w:pPr>
      <w:r w:rsidRPr="00976C1C">
        <w:t>Возвращает код 204 при успехе</w:t>
      </w:r>
    </w:p>
    <w:p w14:paraId="7E7685D1" w14:textId="77777777" w:rsidR="00976C1C" w:rsidRPr="00976C1C" w:rsidRDefault="00000000" w:rsidP="00976C1C">
      <w:pPr>
        <w:spacing w:after="0"/>
        <w:ind w:firstLine="709"/>
        <w:jc w:val="both"/>
      </w:pPr>
      <w:r>
        <w:pict w14:anchorId="37AB00C9">
          <v:rect id="_x0000_i1026" style="width:0;height:.75pt" o:hralign="center" o:hrstd="t" o:hrnoshade="t" o:hr="t" fillcolor="#0f1115" stroked="f"/>
        </w:pict>
      </w:r>
    </w:p>
    <w:p w14:paraId="23F8A3BB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Промежуточный уровень (Дополнительные задачи)</w:t>
      </w:r>
    </w:p>
    <w:p w14:paraId="14ADF9B4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Задание 1: Валидация и обработка ошибок</w:t>
      </w:r>
    </w:p>
    <w:p w14:paraId="71512DC7" w14:textId="77777777" w:rsidR="00976C1C" w:rsidRPr="00976C1C" w:rsidRDefault="00976C1C" w:rsidP="00976C1C">
      <w:pPr>
        <w:numPr>
          <w:ilvl w:val="0"/>
          <w:numId w:val="9"/>
        </w:numPr>
        <w:spacing w:after="0"/>
        <w:jc w:val="both"/>
      </w:pPr>
      <w:r w:rsidRPr="00976C1C">
        <w:t>Добавьте валидацию данных с помощью </w:t>
      </w:r>
      <w:proofErr w:type="spellStart"/>
      <w:r w:rsidRPr="00976C1C">
        <w:t>Joi</w:t>
      </w:r>
      <w:proofErr w:type="spellEnd"/>
      <w:r w:rsidRPr="00976C1C">
        <w:t> или </w:t>
      </w:r>
      <w:proofErr w:type="spellStart"/>
      <w:r w:rsidRPr="00976C1C">
        <w:t>express-validator</w:t>
      </w:r>
      <w:proofErr w:type="spellEnd"/>
    </w:p>
    <w:p w14:paraId="52561EC2" w14:textId="77777777" w:rsidR="00976C1C" w:rsidRPr="00976C1C" w:rsidRDefault="00976C1C" w:rsidP="00976C1C">
      <w:pPr>
        <w:numPr>
          <w:ilvl w:val="0"/>
          <w:numId w:val="9"/>
        </w:numPr>
        <w:spacing w:after="0"/>
        <w:jc w:val="both"/>
      </w:pPr>
      <w:r w:rsidRPr="00976C1C">
        <w:t>Создайте централизованный обработчик ошибок</w:t>
      </w:r>
    </w:p>
    <w:p w14:paraId="4CE6CEDE" w14:textId="77777777" w:rsidR="00976C1C" w:rsidRPr="00976C1C" w:rsidRDefault="00976C1C" w:rsidP="00976C1C">
      <w:pPr>
        <w:numPr>
          <w:ilvl w:val="0"/>
          <w:numId w:val="9"/>
        </w:numPr>
        <w:spacing w:after="0"/>
        <w:jc w:val="both"/>
      </w:pPr>
      <w:r w:rsidRPr="00976C1C">
        <w:t>Обработайте случаи:</w:t>
      </w:r>
    </w:p>
    <w:p w14:paraId="4D9B050C" w14:textId="77777777" w:rsidR="00976C1C" w:rsidRPr="00976C1C" w:rsidRDefault="00976C1C" w:rsidP="00976C1C">
      <w:pPr>
        <w:numPr>
          <w:ilvl w:val="1"/>
          <w:numId w:val="9"/>
        </w:numPr>
        <w:spacing w:after="0"/>
        <w:jc w:val="both"/>
      </w:pPr>
      <w:r w:rsidRPr="00976C1C">
        <w:lastRenderedPageBreak/>
        <w:t>Неверный формат файла</w:t>
      </w:r>
    </w:p>
    <w:p w14:paraId="4F1D7480" w14:textId="77777777" w:rsidR="00976C1C" w:rsidRPr="00976C1C" w:rsidRDefault="00976C1C" w:rsidP="00976C1C">
      <w:pPr>
        <w:numPr>
          <w:ilvl w:val="1"/>
          <w:numId w:val="9"/>
        </w:numPr>
        <w:spacing w:after="0"/>
        <w:jc w:val="both"/>
      </w:pPr>
      <w:r w:rsidRPr="00976C1C">
        <w:t>Превышение размера файла</w:t>
      </w:r>
    </w:p>
    <w:p w14:paraId="380B35DB" w14:textId="77777777" w:rsidR="00976C1C" w:rsidRPr="00976C1C" w:rsidRDefault="00976C1C" w:rsidP="00976C1C">
      <w:pPr>
        <w:numPr>
          <w:ilvl w:val="1"/>
          <w:numId w:val="9"/>
        </w:numPr>
        <w:spacing w:after="0"/>
        <w:jc w:val="both"/>
      </w:pPr>
      <w:proofErr w:type="spellStart"/>
      <w:r w:rsidRPr="00976C1C">
        <w:t>Невалидный</w:t>
      </w:r>
      <w:proofErr w:type="spellEnd"/>
      <w:r w:rsidRPr="00976C1C">
        <w:t xml:space="preserve"> </w:t>
      </w:r>
      <w:proofErr w:type="spellStart"/>
      <w:r w:rsidRPr="00976C1C">
        <w:t>ObjectId</w:t>
      </w:r>
      <w:proofErr w:type="spellEnd"/>
    </w:p>
    <w:p w14:paraId="211DE6DB" w14:textId="77777777" w:rsidR="00976C1C" w:rsidRPr="00976C1C" w:rsidRDefault="00976C1C" w:rsidP="00976C1C">
      <w:pPr>
        <w:numPr>
          <w:ilvl w:val="1"/>
          <w:numId w:val="9"/>
        </w:numPr>
        <w:spacing w:after="0"/>
        <w:jc w:val="both"/>
      </w:pPr>
      <w:r w:rsidRPr="00976C1C">
        <w:t>Дублирование товара</w:t>
      </w:r>
    </w:p>
    <w:p w14:paraId="132E204D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Задание 2: Оптимизация изображений</w:t>
      </w:r>
    </w:p>
    <w:p w14:paraId="6B99DB0C" w14:textId="77777777" w:rsidR="00976C1C" w:rsidRPr="00976C1C" w:rsidRDefault="00976C1C" w:rsidP="00976C1C">
      <w:pPr>
        <w:numPr>
          <w:ilvl w:val="0"/>
          <w:numId w:val="10"/>
        </w:numPr>
        <w:spacing w:after="0"/>
        <w:jc w:val="both"/>
      </w:pPr>
      <w:r w:rsidRPr="00976C1C">
        <w:t xml:space="preserve">Добавьте </w:t>
      </w:r>
      <w:proofErr w:type="spellStart"/>
      <w:r w:rsidRPr="00976C1C">
        <w:t>middleware</w:t>
      </w:r>
      <w:proofErr w:type="spellEnd"/>
      <w:r w:rsidRPr="00976C1C">
        <w:t xml:space="preserve"> для оптимизации загружаемых изображений:</w:t>
      </w:r>
    </w:p>
    <w:p w14:paraId="08755A97" w14:textId="77777777" w:rsidR="00976C1C" w:rsidRPr="00976C1C" w:rsidRDefault="00976C1C" w:rsidP="00976C1C">
      <w:pPr>
        <w:numPr>
          <w:ilvl w:val="1"/>
          <w:numId w:val="10"/>
        </w:numPr>
        <w:spacing w:after="0"/>
        <w:jc w:val="both"/>
      </w:pPr>
      <w:r w:rsidRPr="00976C1C">
        <w:t>Изменение размера до 1200px по ширине</w:t>
      </w:r>
    </w:p>
    <w:p w14:paraId="192116D1" w14:textId="77777777" w:rsidR="00976C1C" w:rsidRPr="00976C1C" w:rsidRDefault="00976C1C" w:rsidP="00976C1C">
      <w:pPr>
        <w:numPr>
          <w:ilvl w:val="1"/>
          <w:numId w:val="10"/>
        </w:numPr>
        <w:spacing w:after="0"/>
        <w:jc w:val="both"/>
      </w:pPr>
      <w:r w:rsidRPr="00976C1C">
        <w:t xml:space="preserve">Конвертация в </w:t>
      </w:r>
      <w:proofErr w:type="spellStart"/>
      <w:r w:rsidRPr="00976C1C">
        <w:t>WebP</w:t>
      </w:r>
      <w:proofErr w:type="spellEnd"/>
      <w:r w:rsidRPr="00976C1C">
        <w:t xml:space="preserve"> формат</w:t>
      </w:r>
    </w:p>
    <w:p w14:paraId="2575201A" w14:textId="77777777" w:rsidR="00976C1C" w:rsidRPr="00976C1C" w:rsidRDefault="00976C1C" w:rsidP="00976C1C">
      <w:pPr>
        <w:numPr>
          <w:ilvl w:val="1"/>
          <w:numId w:val="10"/>
        </w:numPr>
        <w:spacing w:after="0"/>
        <w:jc w:val="both"/>
      </w:pPr>
      <w:r w:rsidRPr="00976C1C">
        <w:t>Сжатие без потери качества</w:t>
      </w:r>
    </w:p>
    <w:p w14:paraId="412FD887" w14:textId="7A99A261" w:rsidR="00976C1C" w:rsidRPr="00976C1C" w:rsidRDefault="00976C1C" w:rsidP="00976C1C">
      <w:pPr>
        <w:spacing w:after="0"/>
        <w:ind w:firstLine="709"/>
        <w:jc w:val="both"/>
      </w:pPr>
    </w:p>
    <w:p w14:paraId="63928889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Продвинутый уровень (На выбор)</w:t>
      </w:r>
    </w:p>
    <w:p w14:paraId="078CD347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Вариант A: Категории товаров</w:t>
      </w:r>
    </w:p>
    <w:p w14:paraId="409206A9" w14:textId="77777777" w:rsidR="00976C1C" w:rsidRPr="00976C1C" w:rsidRDefault="00976C1C" w:rsidP="00976C1C">
      <w:pPr>
        <w:numPr>
          <w:ilvl w:val="0"/>
          <w:numId w:val="12"/>
        </w:numPr>
        <w:spacing w:after="0"/>
        <w:jc w:val="both"/>
      </w:pPr>
      <w:r w:rsidRPr="00976C1C">
        <w:t>Создайте отдельную модель </w:t>
      </w:r>
      <w:proofErr w:type="spellStart"/>
      <w:r w:rsidRPr="00976C1C">
        <w:t>Category</w:t>
      </w:r>
      <w:proofErr w:type="spellEnd"/>
    </w:p>
    <w:p w14:paraId="3D166041" w14:textId="77777777" w:rsidR="00976C1C" w:rsidRPr="00976C1C" w:rsidRDefault="00976C1C" w:rsidP="00976C1C">
      <w:pPr>
        <w:numPr>
          <w:ilvl w:val="0"/>
          <w:numId w:val="12"/>
        </w:numPr>
        <w:spacing w:after="0"/>
        <w:jc w:val="both"/>
      </w:pPr>
      <w:r w:rsidRPr="00976C1C">
        <w:t>Реализуйте связи между Product и </w:t>
      </w:r>
      <w:proofErr w:type="spellStart"/>
      <w:r w:rsidRPr="00976C1C">
        <w:t>Category</w:t>
      </w:r>
      <w:proofErr w:type="spellEnd"/>
    </w:p>
    <w:p w14:paraId="1E7775CE" w14:textId="77777777" w:rsidR="00976C1C" w:rsidRPr="00976C1C" w:rsidRDefault="00976C1C" w:rsidP="00976C1C">
      <w:pPr>
        <w:numPr>
          <w:ilvl w:val="0"/>
          <w:numId w:val="12"/>
        </w:numPr>
        <w:spacing w:after="0"/>
        <w:jc w:val="both"/>
      </w:pPr>
      <w:r w:rsidRPr="00976C1C">
        <w:t>Добавьте CRUD для категорий</w:t>
      </w:r>
    </w:p>
    <w:p w14:paraId="67EF31A8" w14:textId="77777777" w:rsidR="00976C1C" w:rsidRPr="00976C1C" w:rsidRDefault="00976C1C" w:rsidP="00976C1C">
      <w:pPr>
        <w:numPr>
          <w:ilvl w:val="0"/>
          <w:numId w:val="12"/>
        </w:numPr>
        <w:spacing w:after="0"/>
        <w:jc w:val="both"/>
      </w:pPr>
      <w:r w:rsidRPr="00976C1C">
        <w:t>Реализуйте получение всех товаров категории: GET /</w:t>
      </w:r>
      <w:proofErr w:type="spellStart"/>
      <w:r w:rsidRPr="00976C1C">
        <w:t>api</w:t>
      </w:r>
      <w:proofErr w:type="spellEnd"/>
      <w:r w:rsidRPr="00976C1C">
        <w:t>/</w:t>
      </w:r>
      <w:proofErr w:type="spellStart"/>
      <w:r w:rsidRPr="00976C1C">
        <w:t>categories</w:t>
      </w:r>
      <w:proofErr w:type="spellEnd"/>
      <w:r w:rsidRPr="00976C1C">
        <w:t>/:</w:t>
      </w:r>
      <w:proofErr w:type="spellStart"/>
      <w:r w:rsidRPr="00976C1C">
        <w:t>id</w:t>
      </w:r>
      <w:proofErr w:type="spellEnd"/>
      <w:r w:rsidRPr="00976C1C">
        <w:t>/</w:t>
      </w:r>
      <w:proofErr w:type="spellStart"/>
      <w:r w:rsidRPr="00976C1C">
        <w:t>products</w:t>
      </w:r>
      <w:proofErr w:type="spellEnd"/>
    </w:p>
    <w:p w14:paraId="5E50E15B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Вариант B: Облачное хранилище</w:t>
      </w:r>
    </w:p>
    <w:p w14:paraId="5FE24C67" w14:textId="77777777" w:rsidR="00976C1C" w:rsidRPr="00976C1C" w:rsidRDefault="00976C1C" w:rsidP="00976C1C">
      <w:pPr>
        <w:numPr>
          <w:ilvl w:val="0"/>
          <w:numId w:val="13"/>
        </w:numPr>
        <w:spacing w:after="0"/>
        <w:jc w:val="both"/>
      </w:pPr>
      <w:r w:rsidRPr="00976C1C">
        <w:t xml:space="preserve">Интегрируйте загрузку в </w:t>
      </w:r>
      <w:proofErr w:type="spellStart"/>
      <w:r w:rsidRPr="00976C1C">
        <w:t>Cloudinary</w:t>
      </w:r>
      <w:proofErr w:type="spellEnd"/>
      <w:r w:rsidRPr="00976C1C">
        <w:t xml:space="preserve"> / AWS S3 / </w:t>
      </w:r>
      <w:proofErr w:type="spellStart"/>
      <w:r w:rsidRPr="00976C1C">
        <w:t>Яндекс.Облако</w:t>
      </w:r>
      <w:proofErr w:type="spellEnd"/>
    </w:p>
    <w:p w14:paraId="0799FE49" w14:textId="77777777" w:rsidR="00976C1C" w:rsidRPr="00976C1C" w:rsidRDefault="00976C1C" w:rsidP="00976C1C">
      <w:pPr>
        <w:numPr>
          <w:ilvl w:val="0"/>
          <w:numId w:val="13"/>
        </w:numPr>
        <w:spacing w:after="0"/>
        <w:jc w:val="both"/>
      </w:pPr>
      <w:r w:rsidRPr="00976C1C">
        <w:t>Реализуйте удаление файлов из облака при удалении/обновлении товара</w:t>
      </w:r>
    </w:p>
    <w:p w14:paraId="39BCFB74" w14:textId="77777777" w:rsidR="00976C1C" w:rsidRPr="00976C1C" w:rsidRDefault="00976C1C" w:rsidP="00976C1C">
      <w:pPr>
        <w:numPr>
          <w:ilvl w:val="0"/>
          <w:numId w:val="13"/>
        </w:numPr>
        <w:spacing w:after="0"/>
        <w:jc w:val="both"/>
      </w:pPr>
      <w:r w:rsidRPr="00976C1C">
        <w:t>Добавьте поддержку нескольких изображений для одного товара</w:t>
      </w:r>
    </w:p>
    <w:p w14:paraId="22076F2E" w14:textId="77777777" w:rsidR="00976C1C" w:rsidRPr="00976C1C" w:rsidRDefault="00976C1C" w:rsidP="00976C1C">
      <w:pPr>
        <w:spacing w:after="0"/>
        <w:ind w:firstLine="709"/>
        <w:jc w:val="both"/>
        <w:rPr>
          <w:b/>
          <w:bCs/>
        </w:rPr>
      </w:pPr>
      <w:r w:rsidRPr="00976C1C">
        <w:rPr>
          <w:b/>
          <w:bCs/>
        </w:rPr>
        <w:t>Вариант C: Аутентификация и авторизация</w:t>
      </w:r>
    </w:p>
    <w:p w14:paraId="1240E99E" w14:textId="77777777" w:rsidR="00976C1C" w:rsidRPr="00976C1C" w:rsidRDefault="00976C1C" w:rsidP="00976C1C">
      <w:pPr>
        <w:numPr>
          <w:ilvl w:val="0"/>
          <w:numId w:val="14"/>
        </w:numPr>
        <w:spacing w:after="0"/>
        <w:jc w:val="both"/>
      </w:pPr>
      <w:r w:rsidRPr="00976C1C">
        <w:t>Добавьте модель User и регистрацию/логин</w:t>
      </w:r>
    </w:p>
    <w:p w14:paraId="5F4F04D3" w14:textId="77777777" w:rsidR="00976C1C" w:rsidRPr="00976C1C" w:rsidRDefault="00976C1C" w:rsidP="00976C1C">
      <w:pPr>
        <w:numPr>
          <w:ilvl w:val="0"/>
          <w:numId w:val="14"/>
        </w:numPr>
        <w:spacing w:after="0"/>
        <w:jc w:val="both"/>
      </w:pPr>
      <w:r w:rsidRPr="00976C1C">
        <w:t>Реализуйте JWT-авторизацию</w:t>
      </w:r>
    </w:p>
    <w:p w14:paraId="7578F5DB" w14:textId="77777777" w:rsidR="00976C1C" w:rsidRPr="00976C1C" w:rsidRDefault="00976C1C" w:rsidP="00976C1C">
      <w:pPr>
        <w:numPr>
          <w:ilvl w:val="0"/>
          <w:numId w:val="14"/>
        </w:numPr>
        <w:spacing w:after="0"/>
        <w:jc w:val="both"/>
      </w:pPr>
      <w:r w:rsidRPr="00976C1C">
        <w:t>Разграничьте права:</w:t>
      </w:r>
    </w:p>
    <w:p w14:paraId="3C7CBF48" w14:textId="77777777" w:rsidR="00976C1C" w:rsidRPr="00976C1C" w:rsidRDefault="00976C1C" w:rsidP="00976C1C">
      <w:pPr>
        <w:numPr>
          <w:ilvl w:val="1"/>
          <w:numId w:val="14"/>
        </w:numPr>
        <w:spacing w:after="0"/>
        <w:jc w:val="both"/>
      </w:pPr>
      <w:r w:rsidRPr="00976C1C">
        <w:t>Гости: только чтение</w:t>
      </w:r>
    </w:p>
    <w:p w14:paraId="18C2F637" w14:textId="77777777" w:rsidR="00976C1C" w:rsidRPr="00976C1C" w:rsidRDefault="00976C1C" w:rsidP="00976C1C">
      <w:pPr>
        <w:numPr>
          <w:ilvl w:val="1"/>
          <w:numId w:val="14"/>
        </w:numPr>
        <w:spacing w:after="0"/>
        <w:jc w:val="both"/>
      </w:pPr>
      <w:r w:rsidRPr="00976C1C">
        <w:t>Авторизованные пользователи: создание своих товаров</w:t>
      </w:r>
    </w:p>
    <w:p w14:paraId="0A6C5348" w14:textId="77777777" w:rsidR="00976C1C" w:rsidRPr="00976C1C" w:rsidRDefault="00976C1C" w:rsidP="00976C1C">
      <w:pPr>
        <w:numPr>
          <w:ilvl w:val="1"/>
          <w:numId w:val="14"/>
        </w:numPr>
        <w:spacing w:after="0"/>
        <w:jc w:val="both"/>
      </w:pPr>
      <w:r w:rsidRPr="00976C1C">
        <w:t>Админы: полный доступ</w:t>
      </w:r>
    </w:p>
    <w:p w14:paraId="5161ACF5" w14:textId="77777777" w:rsidR="00F12C76" w:rsidRDefault="00F12C76" w:rsidP="006C0B77">
      <w:pPr>
        <w:spacing w:after="0"/>
        <w:ind w:firstLine="709"/>
        <w:jc w:val="both"/>
      </w:pPr>
    </w:p>
    <w:sectPr w:rsidR="00F12C76" w:rsidSect="006334E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2B56"/>
    <w:multiLevelType w:val="multilevel"/>
    <w:tmpl w:val="68D0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C6743"/>
    <w:multiLevelType w:val="multilevel"/>
    <w:tmpl w:val="72C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C74AD"/>
    <w:multiLevelType w:val="multilevel"/>
    <w:tmpl w:val="B81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062C2"/>
    <w:multiLevelType w:val="multilevel"/>
    <w:tmpl w:val="DC3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436E9"/>
    <w:multiLevelType w:val="multilevel"/>
    <w:tmpl w:val="7D6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CFE"/>
    <w:multiLevelType w:val="multilevel"/>
    <w:tmpl w:val="5874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72C5D"/>
    <w:multiLevelType w:val="multilevel"/>
    <w:tmpl w:val="45A2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413CF"/>
    <w:multiLevelType w:val="multilevel"/>
    <w:tmpl w:val="4BE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17917"/>
    <w:multiLevelType w:val="multilevel"/>
    <w:tmpl w:val="62CE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EF1C7E"/>
    <w:multiLevelType w:val="multilevel"/>
    <w:tmpl w:val="6D9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C2E78"/>
    <w:multiLevelType w:val="multilevel"/>
    <w:tmpl w:val="CAA6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B734A"/>
    <w:multiLevelType w:val="multilevel"/>
    <w:tmpl w:val="371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B20FA"/>
    <w:multiLevelType w:val="multilevel"/>
    <w:tmpl w:val="C3B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770B4"/>
    <w:multiLevelType w:val="multilevel"/>
    <w:tmpl w:val="0A9E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427341">
    <w:abstractNumId w:val="4"/>
  </w:num>
  <w:num w:numId="2" w16cid:durableId="185556660">
    <w:abstractNumId w:val="10"/>
  </w:num>
  <w:num w:numId="3" w16cid:durableId="703287743">
    <w:abstractNumId w:val="8"/>
  </w:num>
  <w:num w:numId="4" w16cid:durableId="1700545762">
    <w:abstractNumId w:val="2"/>
  </w:num>
  <w:num w:numId="5" w16cid:durableId="95057710">
    <w:abstractNumId w:val="11"/>
  </w:num>
  <w:num w:numId="6" w16cid:durableId="385882226">
    <w:abstractNumId w:val="9"/>
  </w:num>
  <w:num w:numId="7" w16cid:durableId="1366104858">
    <w:abstractNumId w:val="1"/>
  </w:num>
  <w:num w:numId="8" w16cid:durableId="1301157520">
    <w:abstractNumId w:val="12"/>
  </w:num>
  <w:num w:numId="9" w16cid:durableId="516888235">
    <w:abstractNumId w:val="7"/>
  </w:num>
  <w:num w:numId="10" w16cid:durableId="691035765">
    <w:abstractNumId w:val="6"/>
  </w:num>
  <w:num w:numId="11" w16cid:durableId="1900745740">
    <w:abstractNumId w:val="13"/>
  </w:num>
  <w:num w:numId="12" w16cid:durableId="2017725730">
    <w:abstractNumId w:val="5"/>
  </w:num>
  <w:num w:numId="13" w16cid:durableId="1971544638">
    <w:abstractNumId w:val="0"/>
  </w:num>
  <w:num w:numId="14" w16cid:durableId="93864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6E"/>
    <w:rsid w:val="001E0FC8"/>
    <w:rsid w:val="002476B7"/>
    <w:rsid w:val="00342C6E"/>
    <w:rsid w:val="006334E1"/>
    <w:rsid w:val="006C0B77"/>
    <w:rsid w:val="008242FF"/>
    <w:rsid w:val="00825EE6"/>
    <w:rsid w:val="00870751"/>
    <w:rsid w:val="008F04F1"/>
    <w:rsid w:val="00922C48"/>
    <w:rsid w:val="00976C1C"/>
    <w:rsid w:val="00A42045"/>
    <w:rsid w:val="00B915B7"/>
    <w:rsid w:val="00E02D9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1D8C"/>
  <w15:chartTrackingRefBased/>
  <w15:docId w15:val="{4C7D11D3-84F0-405C-80BD-2AF48219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2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2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2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2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2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2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2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2C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~WRL0005.tmp</Template>
  <TotalTime>69</TotalTime>
  <Pages>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Цуроев Абдул-Малик Х</dc:creator>
  <cp:keywords/>
  <dc:description/>
  <cp:lastModifiedBy>Цуроев Абдул-Малик Х</cp:lastModifiedBy>
  <cp:revision>4</cp:revision>
  <dcterms:created xsi:type="dcterms:W3CDTF">2025-12-09T11:20:00Z</dcterms:created>
  <dcterms:modified xsi:type="dcterms:W3CDTF">2025-12-09T12:30:00Z</dcterms:modified>
</cp:coreProperties>
</file>